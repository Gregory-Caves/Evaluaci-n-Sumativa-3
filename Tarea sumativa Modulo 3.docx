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0EE81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A55448" wp14:editId="409F446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0C51E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90FA272" wp14:editId="27D7BB65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50F6F9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4AAAA0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A3CCC37" wp14:editId="388401F0">
                      <wp:extent cx="3528695" cy="195262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9526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C7D6C1" w14:textId="0DC91DBF" w:rsidR="00D077E9" w:rsidRPr="0057211F" w:rsidRDefault="0057211F" w:rsidP="00D077E9">
                                  <w:pPr>
                                    <w:pStyle w:val="Ttulo"/>
                                    <w:spacing w:after="0"/>
                                    <w:rPr>
                                      <w:sz w:val="160"/>
                                      <w:szCs w:val="96"/>
                                    </w:rPr>
                                  </w:pPr>
                                  <w:r w:rsidRPr="0057211F">
                                    <w:rPr>
                                      <w:sz w:val="96"/>
                                      <w:szCs w:val="56"/>
                                      <w:lang w:bidi="es-ES"/>
                                    </w:rPr>
                                    <w:t xml:space="preserve">Evaluación Sumativa </w:t>
                                  </w:r>
                                  <w:r w:rsidR="00640F0D">
                                    <w:rPr>
                                      <w:sz w:val="96"/>
                                      <w:szCs w:val="56"/>
                                      <w:lang w:bidi="es-ES"/>
                                    </w:rPr>
                                    <w:t>3</w:t>
                                  </w:r>
                                  <w:r w:rsidRPr="0057211F">
                                    <w:rPr>
                                      <w:sz w:val="96"/>
                                      <w:szCs w:val="56"/>
                                      <w:lang w:bidi="es-E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3CCC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5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" filled="f" stroked="f" strokeweight=".5pt">
                      <v:textbox>
                        <w:txbxContent>
                          <w:p w14:paraId="5DC7D6C1" w14:textId="0DC91DBF" w:rsidR="00D077E9" w:rsidRPr="0057211F" w:rsidRDefault="0057211F" w:rsidP="00D077E9">
                            <w:pPr>
                              <w:pStyle w:val="Ttulo"/>
                              <w:spacing w:after="0"/>
                              <w:rPr>
                                <w:sz w:val="160"/>
                                <w:szCs w:val="96"/>
                              </w:rPr>
                            </w:pPr>
                            <w:r w:rsidRPr="0057211F">
                              <w:rPr>
                                <w:sz w:val="96"/>
                                <w:szCs w:val="56"/>
                                <w:lang w:bidi="es-ES"/>
                              </w:rPr>
                              <w:t xml:space="preserve">Evaluación Sumativa </w:t>
                            </w:r>
                            <w:r w:rsidR="00640F0D">
                              <w:rPr>
                                <w:sz w:val="96"/>
                                <w:szCs w:val="56"/>
                                <w:lang w:bidi="es-ES"/>
                              </w:rPr>
                              <w:t>3</w:t>
                            </w:r>
                            <w:r w:rsidRPr="0057211F">
                              <w:rPr>
                                <w:sz w:val="96"/>
                                <w:szCs w:val="56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28074D9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0BFC5C" wp14:editId="0FDD208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D576FC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4ABA7C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C37D323" w14:textId="7E25A0F0" w:rsidR="00D077E9" w:rsidRDefault="0057211F" w:rsidP="00AB02A7">
            <w:pPr>
              <w:rPr>
                <w:noProof/>
              </w:rPr>
            </w:pPr>
            <w:r w:rsidRPr="0057211F">
              <w:rPr>
                <w:noProof/>
                <w:sz w:val="44"/>
                <w:szCs w:val="36"/>
              </w:rPr>
              <w:t xml:space="preserve">Modulo </w:t>
            </w:r>
            <w:r w:rsidR="008744F2">
              <w:rPr>
                <w:noProof/>
                <w:sz w:val="44"/>
                <w:szCs w:val="36"/>
              </w:rPr>
              <w:t>3</w:t>
            </w:r>
            <w:r w:rsidRPr="0057211F">
              <w:rPr>
                <w:noProof/>
                <w:sz w:val="44"/>
                <w:szCs w:val="36"/>
              </w:rPr>
              <w:t xml:space="preserve">: </w:t>
            </w:r>
            <w:r w:rsidR="00640F0D" w:rsidRPr="00640F0D">
              <w:rPr>
                <w:noProof/>
                <w:sz w:val="44"/>
                <w:szCs w:val="36"/>
              </w:rPr>
              <w:t>Exploración de Datos Básica en Power BI Desktop</w:t>
            </w:r>
          </w:p>
        </w:tc>
      </w:tr>
      <w:tr w:rsidR="00D077E9" w14:paraId="27037ED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EB7DEA83C4F042EF81998F56F8C0AA07"/>
              </w:placeholder>
              <w15:appearance w15:val="hidden"/>
            </w:sdtPr>
            <w:sdtContent>
              <w:p w14:paraId="08514542" w14:textId="260BCC18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640F0D">
                  <w:rPr>
                    <w:rStyle w:val="SubttuloCar"/>
                    <w:b w:val="0"/>
                    <w:noProof/>
                    <w:lang w:bidi="es-ES"/>
                  </w:rPr>
                  <w:t>3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30DAAA0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3134A87D" wp14:editId="4C30A30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9A06A1F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FB9991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E3323A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0502C27" w14:textId="1E4FCF76" w:rsidR="00D077E9" w:rsidRDefault="00F014DD" w:rsidP="00AB02A7">
            <w:pPr>
              <w:rPr>
                <w:noProof/>
              </w:rPr>
            </w:pPr>
            <w:r>
              <w:rPr>
                <w:noProof/>
              </w:rPr>
              <w:t>Gregory Cuevas Navarrete</w:t>
            </w:r>
          </w:p>
          <w:p w14:paraId="0EBA956F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C24FA4E" w14:textId="63CB5C90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7AE6D76" wp14:editId="0BAAED0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8FCBE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1A36F22" w14:textId="0BD29968" w:rsidR="00D077E9" w:rsidRDefault="00F014DD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CONTEXTO DATASET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328E7FB8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noProof/>
              </w:rPr>
              <w:id w:val="1660650702"/>
              <w:placeholder>
                <w:docPart w:val="AA0EE9FD1A90439A9F9F0E0E0686EA4A"/>
              </w:placeholder>
              <w15:appearance w15:val="hidden"/>
            </w:sdtPr>
            <w:sdtContent>
              <w:p w14:paraId="35EB3B4D" w14:textId="19BAD30A" w:rsidR="00D077E9" w:rsidRDefault="00F014DD" w:rsidP="00DF027C">
                <w:pPr>
                  <w:pStyle w:val="Ttulo2"/>
                  <w:rPr>
                    <w:noProof/>
                  </w:rPr>
                </w:pPr>
                <w:r>
                  <w:rPr>
                    <w:noProof/>
                  </w:rPr>
                  <w:t>Ventas de Articulos Electronicos</w:t>
                </w:r>
              </w:p>
            </w:sdtContent>
          </w:sdt>
          <w:p w14:paraId="1C4ECB8C" w14:textId="77777777" w:rsidR="00DF027C" w:rsidRDefault="00DF027C" w:rsidP="00DF027C">
            <w:pPr>
              <w:rPr>
                <w:noProof/>
              </w:rPr>
            </w:pPr>
          </w:p>
          <w:p w14:paraId="0AC777D5" w14:textId="77777777" w:rsidR="00A34ADB" w:rsidRDefault="00F014DD" w:rsidP="00DF027C">
            <w:pPr>
              <w:pStyle w:val="Contenido"/>
              <w:rPr>
                <w:b/>
                <w:noProof/>
              </w:rPr>
            </w:pPr>
            <w:r w:rsidRPr="00F014DD">
              <w:rPr>
                <w:b/>
                <w:noProof/>
              </w:rPr>
              <w:t>Los datos contienen miles de compras en tiendas de electrónica desglosadas por</w:t>
            </w:r>
            <w:r>
              <w:rPr>
                <w:b/>
                <w:noProof/>
              </w:rPr>
              <w:t xml:space="preserve"> el mes de Abril</w:t>
            </w:r>
            <w:r w:rsidRPr="00F014DD">
              <w:rPr>
                <w:b/>
                <w:noProof/>
              </w:rPr>
              <w:t>, tipo de producto, costo, dirección de compra, etc.</w:t>
            </w:r>
          </w:p>
          <w:p w14:paraId="1CBBB352" w14:textId="77777777" w:rsidR="00A34ADB" w:rsidRDefault="00A34ADB" w:rsidP="00DF027C">
            <w:pPr>
              <w:pStyle w:val="Contenido"/>
              <w:rPr>
                <w:b/>
                <w:noProof/>
              </w:rPr>
            </w:pPr>
          </w:p>
          <w:p w14:paraId="57B57C95" w14:textId="77777777" w:rsidR="00A34ADB" w:rsidRDefault="00A34ADB" w:rsidP="00DF027C">
            <w:pPr>
              <w:pStyle w:val="Contenido"/>
              <w:rPr>
                <w:b/>
                <w:noProof/>
              </w:rPr>
            </w:pPr>
          </w:p>
          <w:sdt>
            <w:sdtPr>
              <w:rPr>
                <w:noProof/>
              </w:rPr>
              <w:id w:val="1576003375"/>
              <w:placeholder>
                <w:docPart w:val="0E7D0F2803724A9CAC3D4BDF43C018E1"/>
              </w:placeholder>
              <w15:appearance w15:val="hidden"/>
            </w:sdtPr>
            <w:sdtContent>
              <w:p w14:paraId="3038A62B" w14:textId="149E4BE5" w:rsidR="00A34ADB" w:rsidRDefault="00A34ADB" w:rsidP="00A34ADB">
                <w:pPr>
                  <w:pStyle w:val="Ttulo2"/>
                  <w:rPr>
                    <w:noProof/>
                  </w:rPr>
                </w:pPr>
                <w:r>
                  <w:rPr>
                    <w:noProof/>
                  </w:rPr>
                  <w:t>Enlace GibHub</w:t>
                </w:r>
              </w:p>
            </w:sdtContent>
          </w:sdt>
          <w:p w14:paraId="39EF75FF" w14:textId="7AA88B60" w:rsidR="00DF027C" w:rsidRDefault="00DF027C" w:rsidP="00DF027C">
            <w:pPr>
              <w:pStyle w:val="Contenido"/>
              <w:rPr>
                <w:noProof/>
              </w:rPr>
            </w:pPr>
          </w:p>
        </w:tc>
      </w:tr>
      <w:tr w:rsidR="00DF027C" w14:paraId="1E01CF94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1FC685A5" w14:textId="41A5566A" w:rsidR="00DF027C" w:rsidRPr="00DF027C" w:rsidRDefault="008744F2" w:rsidP="00DF027C">
            <w:pPr>
              <w:pStyle w:val="Textodestacado"/>
              <w:jc w:val="center"/>
              <w:rPr>
                <w:noProof/>
              </w:rPr>
            </w:pPr>
            <w:r w:rsidRPr="008744F2">
              <w:rPr>
                <w:noProof/>
              </w:rPr>
              <w:t>https://github.com/Gregory-Caves/Evaluaci-n-Sumativa-3.git</w:t>
            </w:r>
          </w:p>
        </w:tc>
      </w:tr>
      <w:tr w:rsidR="00DF027C" w14:paraId="5AA9D0C6" w14:textId="77777777" w:rsidTr="00DF027C">
        <w:trPr>
          <w:trHeight w:val="5931"/>
        </w:trPr>
        <w:tc>
          <w:tcPr>
            <w:tcW w:w="9999" w:type="dxa"/>
          </w:tcPr>
          <w:p w14:paraId="2B78BFA1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38677FE0" w14:textId="77777777" w:rsidR="00A34ADB" w:rsidRDefault="00A34ADB" w:rsidP="00DF027C">
            <w:pPr>
              <w:pStyle w:val="Contenido"/>
              <w:rPr>
                <w:i/>
                <w:noProof/>
                <w:sz w:val="36"/>
              </w:rPr>
            </w:pPr>
          </w:p>
          <w:sdt>
            <w:sdtPr>
              <w:rPr>
                <w:noProof/>
              </w:rPr>
              <w:id w:val="799340172"/>
              <w:placeholder>
                <w:docPart w:val="312E83A9AFD142CDA6C3ABDC1BE63E82"/>
              </w:placeholder>
              <w15:appearance w15:val="hidden"/>
            </w:sdtPr>
            <w:sdtContent>
              <w:p w14:paraId="5BF2EBE9" w14:textId="2A7D24AB" w:rsidR="00A34ADB" w:rsidRDefault="00A34ADB" w:rsidP="00A34ADB">
                <w:pPr>
                  <w:pStyle w:val="Ttulo2"/>
                  <w:rPr>
                    <w:noProof/>
                  </w:rPr>
                </w:pPr>
                <w:r>
                  <w:rPr>
                    <w:noProof/>
                  </w:rPr>
                  <w:t xml:space="preserve">Capturas de Pantalla </w:t>
                </w:r>
              </w:p>
            </w:sdtContent>
          </w:sdt>
          <w:p w14:paraId="3E22DDF5" w14:textId="63AB78E1" w:rsidR="00A34ADB" w:rsidRPr="00A34ADB" w:rsidRDefault="00A32A33" w:rsidP="00DF027C">
            <w:pPr>
              <w:pStyle w:val="Contenido"/>
              <w:rPr>
                <w:iCs/>
                <w:noProof/>
                <w:sz w:val="36"/>
              </w:rPr>
            </w:pPr>
            <w:r>
              <w:object w:dxaOrig="4320" w:dyaOrig="2658" w14:anchorId="6ED19CF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9.6pt;height:251.15pt" o:ole="">
                  <v:imagedata r:id="rId8" o:title=""/>
                </v:shape>
                <o:OLEObject Type="Embed" ProgID="PBrush" ShapeID="_x0000_i1025" DrawAspect="Content" ObjectID="_1789533490" r:id="rId9"/>
              </w:object>
            </w:r>
          </w:p>
        </w:tc>
      </w:tr>
    </w:tbl>
    <w:p w14:paraId="3FBB34CA" w14:textId="77777777" w:rsidR="00AB02A7" w:rsidRDefault="00AB02A7" w:rsidP="00DF027C">
      <w:pPr>
        <w:rPr>
          <w:noProof/>
        </w:rPr>
      </w:pPr>
    </w:p>
    <w:p w14:paraId="0BE502B3" w14:textId="3006EF29" w:rsidR="0087605E" w:rsidRDefault="00A34ADB" w:rsidP="00AB02A7">
      <w:pPr>
        <w:spacing w:after="200"/>
        <w:rPr>
          <w:noProof/>
        </w:rPr>
      </w:pPr>
      <w:r>
        <w:rPr>
          <w:noProof/>
        </w:rPr>
        <w:t>Se escoge el icono de excel para importar los archivos descargados del Kag</w:t>
      </w:r>
      <w:r w:rsidR="00A32A33">
        <w:rPr>
          <w:noProof/>
        </w:rPr>
        <w:t>gle</w:t>
      </w:r>
    </w:p>
    <w:p w14:paraId="4681FC4A" w14:textId="03303F6F" w:rsidR="00A32A33" w:rsidRDefault="00A32A33" w:rsidP="00AB02A7">
      <w:pPr>
        <w:spacing w:after="200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57F20256" wp14:editId="58605881">
            <wp:extent cx="6371590" cy="3441700"/>
            <wp:effectExtent l="0" t="0" r="0" b="6350"/>
            <wp:docPr id="2063517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541F" w14:textId="131B56C7" w:rsidR="00A32A33" w:rsidRDefault="00A32A33" w:rsidP="00AB02A7">
      <w:pPr>
        <w:spacing w:after="200"/>
        <w:rPr>
          <w:noProof/>
        </w:rPr>
      </w:pPr>
      <w:r>
        <w:rPr>
          <w:noProof/>
        </w:rPr>
        <w:t xml:space="preserve">Se escoge la planilla que se quiere importar </w:t>
      </w:r>
    </w:p>
    <w:p w14:paraId="21ED804B" w14:textId="77777777" w:rsidR="00A32A33" w:rsidRDefault="00A32A33" w:rsidP="00AB02A7">
      <w:pPr>
        <w:spacing w:after="200"/>
        <w:rPr>
          <w:noProof/>
        </w:rPr>
      </w:pPr>
    </w:p>
    <w:p w14:paraId="7E4B7A28" w14:textId="6625376B" w:rsidR="00A32A33" w:rsidRDefault="00A32A33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3B2AA1F7" wp14:editId="3F316CBC">
            <wp:extent cx="6371590" cy="3465195"/>
            <wp:effectExtent l="0" t="0" r="0" b="1905"/>
            <wp:docPr id="12016199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2AFD" w14:textId="59755B0E" w:rsidR="00A32A33" w:rsidRDefault="00A32A33" w:rsidP="00AB02A7">
      <w:pPr>
        <w:spacing w:after="200"/>
        <w:rPr>
          <w:noProof/>
        </w:rPr>
      </w:pPr>
      <w:r>
        <w:rPr>
          <w:noProof/>
        </w:rPr>
        <w:t>Se tickea la hoja que usare para luego transformar los datos</w:t>
      </w:r>
    </w:p>
    <w:p w14:paraId="6F228427" w14:textId="77777777" w:rsidR="00A32A33" w:rsidRDefault="00A32A33" w:rsidP="00AB02A7">
      <w:pPr>
        <w:spacing w:after="200"/>
        <w:rPr>
          <w:noProof/>
        </w:rPr>
      </w:pPr>
    </w:p>
    <w:p w14:paraId="75B3D44A" w14:textId="650069E3" w:rsidR="00A32A33" w:rsidRDefault="00A32A33" w:rsidP="00AB02A7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027BD03D" wp14:editId="455EE83E">
            <wp:extent cx="6362700" cy="3467100"/>
            <wp:effectExtent l="0" t="0" r="0" b="0"/>
            <wp:docPr id="2096209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A480" w14:textId="10E8FF3D" w:rsidR="00A32A33" w:rsidRDefault="00A32A33" w:rsidP="00AB02A7">
      <w:pPr>
        <w:spacing w:after="200"/>
        <w:rPr>
          <w:noProof/>
        </w:rPr>
      </w:pPr>
      <w:r>
        <w:rPr>
          <w:noProof/>
        </w:rPr>
        <w:t>Luego se limpia la data revisando su formato y quitando las columnas que no agregan valor al informe</w:t>
      </w:r>
    </w:p>
    <w:p w14:paraId="0D5005C4" w14:textId="452FAA95" w:rsidR="00A32A33" w:rsidRDefault="00A32A33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4EB08AF0" wp14:editId="4DD02531">
            <wp:extent cx="6371590" cy="3648710"/>
            <wp:effectExtent l="0" t="0" r="0" b="8890"/>
            <wp:docPr id="4244871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2C0E" w14:textId="2C7AFE58" w:rsidR="00A32A33" w:rsidRPr="0084398D" w:rsidRDefault="00A32A33" w:rsidP="00AB02A7">
      <w:pPr>
        <w:spacing w:after="200"/>
        <w:rPr>
          <w:noProof/>
        </w:rPr>
      </w:pPr>
      <w:r w:rsidRPr="0084398D">
        <w:rPr>
          <w:noProof/>
        </w:rPr>
        <w:t xml:space="preserve">Una vez limpio el archivo se carga el archivo </w:t>
      </w:r>
    </w:p>
    <w:p w14:paraId="0D05EA43" w14:textId="77777777" w:rsidR="00A32A33" w:rsidRPr="0084398D" w:rsidRDefault="00A32A33" w:rsidP="00AB02A7">
      <w:pPr>
        <w:spacing w:after="200"/>
        <w:rPr>
          <w:noProof/>
        </w:rPr>
      </w:pPr>
    </w:p>
    <w:p w14:paraId="01AC920A" w14:textId="77777777" w:rsidR="00A32A33" w:rsidRPr="0084398D" w:rsidRDefault="00A32A33" w:rsidP="00AB02A7">
      <w:pPr>
        <w:spacing w:after="200"/>
        <w:rPr>
          <w:noProof/>
        </w:rPr>
      </w:pPr>
    </w:p>
    <w:p w14:paraId="308D12ED" w14:textId="5DFB075A" w:rsidR="00A32A33" w:rsidRPr="0084398D" w:rsidRDefault="00A32A33" w:rsidP="00AB02A7">
      <w:pPr>
        <w:spacing w:after="200"/>
        <w:rPr>
          <w:noProof/>
        </w:rPr>
      </w:pPr>
      <w:r w:rsidRPr="0084398D">
        <w:rPr>
          <w:noProof/>
        </w:rPr>
        <w:lastRenderedPageBreak/>
        <w:drawing>
          <wp:inline distT="0" distB="0" distL="0" distR="0" wp14:anchorId="14C06B66" wp14:editId="4B3C28EE">
            <wp:extent cx="6362700" cy="3248025"/>
            <wp:effectExtent l="0" t="0" r="0" b="9525"/>
            <wp:docPr id="95799736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C18C" w14:textId="50149411" w:rsidR="00A32A33" w:rsidRPr="0084398D" w:rsidRDefault="00EB23A0" w:rsidP="00AB02A7">
      <w:pPr>
        <w:spacing w:after="200"/>
        <w:rPr>
          <w:noProof/>
        </w:rPr>
      </w:pPr>
      <w:r w:rsidRPr="0084398D">
        <w:rPr>
          <w:noProof/>
        </w:rPr>
        <w:t>Para crear un nuevo parametro, debo ingresar a transformar datos</w:t>
      </w:r>
    </w:p>
    <w:p w14:paraId="37A87C71" w14:textId="77777777" w:rsidR="00EB23A0" w:rsidRPr="0084398D" w:rsidRDefault="00EB23A0" w:rsidP="00AB02A7">
      <w:pPr>
        <w:spacing w:after="200"/>
        <w:rPr>
          <w:noProof/>
        </w:rPr>
      </w:pPr>
    </w:p>
    <w:p w14:paraId="7C4697D5" w14:textId="0BBF52DA" w:rsidR="00EB23A0" w:rsidRPr="0084398D" w:rsidRDefault="00EB23A0" w:rsidP="00AB02A7">
      <w:pPr>
        <w:spacing w:after="200"/>
        <w:rPr>
          <w:noProof/>
        </w:rPr>
      </w:pPr>
      <w:r w:rsidRPr="0084398D">
        <w:rPr>
          <w:noProof/>
        </w:rPr>
        <w:drawing>
          <wp:inline distT="0" distB="0" distL="0" distR="0" wp14:anchorId="0300F35A" wp14:editId="27430A2A">
            <wp:extent cx="6362700" cy="3438525"/>
            <wp:effectExtent l="0" t="0" r="0" b="9525"/>
            <wp:docPr id="5791053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C2E7" w14:textId="62FC9DA5" w:rsidR="00EB23A0" w:rsidRPr="0084398D" w:rsidRDefault="00EB23A0" w:rsidP="00AB02A7">
      <w:pPr>
        <w:spacing w:after="200"/>
        <w:rPr>
          <w:noProof/>
        </w:rPr>
      </w:pPr>
      <w:r w:rsidRPr="0084398D">
        <w:rPr>
          <w:noProof/>
        </w:rPr>
        <w:t xml:space="preserve">En la opcion origen rescato la ruta del archivo y la copio </w:t>
      </w:r>
    </w:p>
    <w:p w14:paraId="5BE730B5" w14:textId="77777777" w:rsidR="00EB23A0" w:rsidRPr="0084398D" w:rsidRDefault="00EB23A0" w:rsidP="00AB02A7">
      <w:pPr>
        <w:spacing w:after="200"/>
        <w:rPr>
          <w:noProof/>
        </w:rPr>
      </w:pPr>
    </w:p>
    <w:p w14:paraId="6628AD45" w14:textId="77777777" w:rsidR="00EB23A0" w:rsidRPr="0084398D" w:rsidRDefault="00EB23A0" w:rsidP="00AB02A7">
      <w:pPr>
        <w:spacing w:after="200"/>
        <w:rPr>
          <w:noProof/>
        </w:rPr>
      </w:pPr>
    </w:p>
    <w:p w14:paraId="37E8927A" w14:textId="361A19F6" w:rsidR="00EB23A0" w:rsidRPr="0084398D" w:rsidRDefault="00EB23A0" w:rsidP="00AB02A7">
      <w:pPr>
        <w:spacing w:after="200"/>
        <w:rPr>
          <w:noProof/>
        </w:rPr>
      </w:pPr>
      <w:r w:rsidRPr="0084398D">
        <w:rPr>
          <w:noProof/>
        </w:rPr>
        <w:lastRenderedPageBreak/>
        <w:drawing>
          <wp:inline distT="0" distB="0" distL="0" distR="0" wp14:anchorId="28F445AB" wp14:editId="477D89BE">
            <wp:extent cx="6371590" cy="3380740"/>
            <wp:effectExtent l="0" t="0" r="0" b="0"/>
            <wp:docPr id="4362889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0755" w14:textId="5FB17EC7" w:rsidR="00EB23A0" w:rsidRPr="0084398D" w:rsidRDefault="00EB23A0" w:rsidP="00AB02A7">
      <w:pPr>
        <w:spacing w:after="200"/>
        <w:rPr>
          <w:noProof/>
        </w:rPr>
      </w:pPr>
      <w:r w:rsidRPr="0084398D">
        <w:rPr>
          <w:noProof/>
        </w:rPr>
        <w:t>Luego elijo la opcion administrar parametros y hago click en parametro nuevo</w:t>
      </w:r>
    </w:p>
    <w:p w14:paraId="5CF9E7AD" w14:textId="77777777" w:rsidR="00FE5657" w:rsidRPr="0084398D" w:rsidRDefault="00FE5657" w:rsidP="00AB02A7">
      <w:pPr>
        <w:spacing w:after="200"/>
        <w:rPr>
          <w:noProof/>
        </w:rPr>
      </w:pPr>
    </w:p>
    <w:p w14:paraId="3F2D2125" w14:textId="55A9139F" w:rsidR="00FE5657" w:rsidRPr="0084398D" w:rsidRDefault="00FE5657" w:rsidP="00AB02A7">
      <w:pPr>
        <w:spacing w:after="200"/>
        <w:rPr>
          <w:noProof/>
        </w:rPr>
      </w:pPr>
      <w:r w:rsidRPr="0084398D">
        <w:rPr>
          <w:noProof/>
        </w:rPr>
        <w:drawing>
          <wp:inline distT="0" distB="0" distL="0" distR="0" wp14:anchorId="0E9AF05A" wp14:editId="27146D12">
            <wp:extent cx="6369050" cy="3391535"/>
            <wp:effectExtent l="0" t="0" r="0" b="0"/>
            <wp:docPr id="5452368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9E5E" w14:textId="6E24C2C6" w:rsidR="00FE5657" w:rsidRPr="0084398D" w:rsidRDefault="00FE5657" w:rsidP="00AB02A7">
      <w:pPr>
        <w:spacing w:after="200"/>
        <w:rPr>
          <w:noProof/>
        </w:rPr>
      </w:pPr>
      <w:r w:rsidRPr="0084398D">
        <w:rPr>
          <w:noProof/>
        </w:rPr>
        <w:t xml:space="preserve">Se escoge la opcion tarjeta para comenzar a graficar la información </w:t>
      </w:r>
    </w:p>
    <w:p w14:paraId="04529829" w14:textId="77777777" w:rsidR="003262D6" w:rsidRPr="0084398D" w:rsidRDefault="003262D6" w:rsidP="00AB02A7">
      <w:pPr>
        <w:spacing w:after="200"/>
        <w:rPr>
          <w:noProof/>
        </w:rPr>
      </w:pPr>
    </w:p>
    <w:p w14:paraId="04039EF7" w14:textId="13CAD04C" w:rsidR="003262D6" w:rsidRPr="0084398D" w:rsidRDefault="00CE2763" w:rsidP="00AB02A7">
      <w:pPr>
        <w:spacing w:after="200"/>
        <w:rPr>
          <w:noProof/>
        </w:rPr>
      </w:pPr>
      <w:r w:rsidRPr="0084398D">
        <w:rPr>
          <w:noProof/>
        </w:rPr>
        <w:lastRenderedPageBreak/>
        <w:drawing>
          <wp:inline distT="0" distB="0" distL="0" distR="0" wp14:anchorId="43C4B284" wp14:editId="714CBFB7">
            <wp:extent cx="6358255" cy="3232150"/>
            <wp:effectExtent l="0" t="0" r="4445" b="6350"/>
            <wp:docPr id="18256540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3608" w14:textId="7B10DA99" w:rsidR="003262D6" w:rsidRPr="0084398D" w:rsidRDefault="003262D6" w:rsidP="00AB02A7">
      <w:pPr>
        <w:spacing w:after="200"/>
        <w:rPr>
          <w:noProof/>
        </w:rPr>
      </w:pPr>
      <w:r w:rsidRPr="0084398D">
        <w:rPr>
          <w:noProof/>
        </w:rPr>
        <w:t xml:space="preserve">Se procede a generar una tabla resumen que refleja las </w:t>
      </w:r>
      <w:r w:rsidRPr="0084398D">
        <w:rPr>
          <w:noProof/>
        </w:rPr>
        <w:t>Cantidad</w:t>
      </w:r>
      <w:r w:rsidRPr="0084398D">
        <w:rPr>
          <w:noProof/>
        </w:rPr>
        <w:t>es</w:t>
      </w:r>
      <w:r w:rsidRPr="0084398D">
        <w:rPr>
          <w:noProof/>
        </w:rPr>
        <w:t xml:space="preserve"> </w:t>
      </w:r>
      <w:r w:rsidRPr="0084398D">
        <w:rPr>
          <w:noProof/>
        </w:rPr>
        <w:t>vendidas por ciudad</w:t>
      </w:r>
    </w:p>
    <w:p w14:paraId="2CF2B8F1" w14:textId="5BBC12A6" w:rsidR="00CE2763" w:rsidRPr="0084398D" w:rsidRDefault="00CE2763" w:rsidP="00AB02A7">
      <w:pPr>
        <w:spacing w:after="200"/>
        <w:rPr>
          <w:noProof/>
        </w:rPr>
      </w:pPr>
      <w:r w:rsidRPr="0084398D">
        <w:rPr>
          <w:noProof/>
        </w:rPr>
        <w:drawing>
          <wp:inline distT="0" distB="0" distL="0" distR="0" wp14:anchorId="28AEC9C4" wp14:editId="0EFB5A18">
            <wp:extent cx="6369050" cy="3211195"/>
            <wp:effectExtent l="0" t="0" r="0" b="8255"/>
            <wp:docPr id="17041194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A085" w14:textId="77777777" w:rsidR="00CE2763" w:rsidRPr="00CE2763" w:rsidRDefault="00CE2763" w:rsidP="00CE2763">
      <w:pPr>
        <w:spacing w:after="200"/>
        <w:rPr>
          <w:noProof/>
          <w:lang w:val="es-CL"/>
        </w:rPr>
      </w:pPr>
    </w:p>
    <w:p w14:paraId="2A54AB58" w14:textId="615B82B2" w:rsidR="00CE2763" w:rsidRPr="0084398D" w:rsidRDefault="00CE2763" w:rsidP="00CE2763">
      <w:pPr>
        <w:spacing w:after="200"/>
        <w:rPr>
          <w:noProof/>
          <w:lang w:val="es-CL"/>
        </w:rPr>
      </w:pPr>
      <w:r w:rsidRPr="00CE2763">
        <w:rPr>
          <w:noProof/>
          <w:lang w:val="es-CL"/>
        </w:rPr>
        <w:t xml:space="preserve"> </w:t>
      </w:r>
      <w:r w:rsidRPr="0084398D">
        <w:rPr>
          <w:noProof/>
          <w:lang w:val="es-CL"/>
        </w:rPr>
        <w:t>Procedo a a</w:t>
      </w:r>
      <w:r w:rsidRPr="00CE2763">
        <w:rPr>
          <w:noProof/>
          <w:lang w:val="es-CL"/>
        </w:rPr>
        <w:t>plica</w:t>
      </w:r>
      <w:r w:rsidRPr="0084398D">
        <w:rPr>
          <w:noProof/>
          <w:lang w:val="es-CL"/>
        </w:rPr>
        <w:t>r</w:t>
      </w:r>
      <w:r w:rsidRPr="00CE2763">
        <w:rPr>
          <w:noProof/>
          <w:lang w:val="es-CL"/>
        </w:rPr>
        <w:t xml:space="preserve"> filtros para </w:t>
      </w:r>
      <w:r w:rsidRPr="0084398D">
        <w:rPr>
          <w:noProof/>
          <w:lang w:val="es-CL"/>
        </w:rPr>
        <w:t xml:space="preserve">poder </w:t>
      </w:r>
      <w:r w:rsidRPr="00CE2763">
        <w:rPr>
          <w:noProof/>
          <w:lang w:val="es-CL"/>
        </w:rPr>
        <w:t>centrar</w:t>
      </w:r>
      <w:r w:rsidRPr="0084398D">
        <w:rPr>
          <w:noProof/>
          <w:lang w:val="es-CL"/>
        </w:rPr>
        <w:t>s</w:t>
      </w:r>
      <w:r w:rsidRPr="00CE2763">
        <w:rPr>
          <w:noProof/>
          <w:lang w:val="es-CL"/>
        </w:rPr>
        <w:t xml:space="preserve">e en datos específicos, como ventas por un período determinado </w:t>
      </w:r>
    </w:p>
    <w:p w14:paraId="54A5E15C" w14:textId="77777777" w:rsidR="00CE2763" w:rsidRPr="0084398D" w:rsidRDefault="00CE2763" w:rsidP="00CE2763">
      <w:pPr>
        <w:spacing w:after="200"/>
        <w:rPr>
          <w:noProof/>
          <w:lang w:val="es-CL"/>
        </w:rPr>
      </w:pPr>
    </w:p>
    <w:p w14:paraId="384A4E3B" w14:textId="77777777" w:rsidR="00CE2763" w:rsidRPr="0084398D" w:rsidRDefault="00CE2763" w:rsidP="00CE2763">
      <w:pPr>
        <w:spacing w:after="200"/>
        <w:rPr>
          <w:noProof/>
          <w:lang w:val="es-CL"/>
        </w:rPr>
      </w:pPr>
    </w:p>
    <w:p w14:paraId="69F25CB0" w14:textId="42FC2606" w:rsidR="00CE2763" w:rsidRPr="0084398D" w:rsidRDefault="00A60856" w:rsidP="00CE2763">
      <w:pPr>
        <w:spacing w:after="200"/>
        <w:rPr>
          <w:noProof/>
          <w:lang w:val="es-CL"/>
        </w:rPr>
      </w:pPr>
      <w:r w:rsidRPr="0084398D">
        <w:rPr>
          <w:noProof/>
          <w:lang w:val="es-CL"/>
        </w:rPr>
        <w:lastRenderedPageBreak/>
        <w:drawing>
          <wp:inline distT="0" distB="0" distL="0" distR="0" wp14:anchorId="4737F145" wp14:editId="643E3ECD">
            <wp:extent cx="6369050" cy="3221355"/>
            <wp:effectExtent l="0" t="0" r="0" b="0"/>
            <wp:docPr id="21087454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D083" w14:textId="4BBBD99C" w:rsidR="00A60856" w:rsidRPr="0084398D" w:rsidRDefault="00A60856" w:rsidP="00A60856">
      <w:pPr>
        <w:numPr>
          <w:ilvl w:val="1"/>
          <w:numId w:val="2"/>
        </w:numPr>
        <w:spacing w:after="200"/>
        <w:rPr>
          <w:noProof/>
          <w:lang w:val="es-CL"/>
        </w:rPr>
      </w:pPr>
      <w:r w:rsidRPr="0084398D">
        <w:rPr>
          <w:noProof/>
          <w:lang w:val="es-CL"/>
        </w:rPr>
        <w:t>Se c</w:t>
      </w:r>
      <w:r w:rsidRPr="00A60856">
        <w:rPr>
          <w:noProof/>
          <w:lang w:val="es-CL"/>
        </w:rPr>
        <w:t xml:space="preserve">rea un </w:t>
      </w:r>
      <w:r w:rsidRPr="0084398D">
        <w:rPr>
          <w:noProof/>
          <w:lang w:val="es-CL"/>
        </w:rPr>
        <w:t>medidor</w:t>
      </w:r>
      <w:r w:rsidRPr="00A60856">
        <w:rPr>
          <w:noProof/>
          <w:lang w:val="es-CL"/>
        </w:rPr>
        <w:t xml:space="preserve"> que represente el progreso hacia un objetivo específico, como el total de </w:t>
      </w:r>
      <w:r w:rsidRPr="0084398D">
        <w:rPr>
          <w:noProof/>
          <w:lang w:val="es-CL"/>
        </w:rPr>
        <w:t>cantidades vendidas</w:t>
      </w:r>
      <w:r w:rsidRPr="00A60856">
        <w:rPr>
          <w:noProof/>
          <w:lang w:val="es-CL"/>
        </w:rPr>
        <w:t xml:space="preserve">. </w:t>
      </w:r>
    </w:p>
    <w:p w14:paraId="05C81A83" w14:textId="3CC6F724" w:rsidR="00A60856" w:rsidRPr="0084398D" w:rsidRDefault="00A60856" w:rsidP="00A60856">
      <w:pPr>
        <w:numPr>
          <w:ilvl w:val="0"/>
          <w:numId w:val="2"/>
        </w:numPr>
        <w:spacing w:after="200"/>
        <w:rPr>
          <w:noProof/>
          <w:lang w:val="es-CL"/>
        </w:rPr>
      </w:pPr>
      <w:r w:rsidRPr="0084398D">
        <w:rPr>
          <w:noProof/>
          <w:lang w:val="es-CL"/>
        </w:rPr>
        <w:drawing>
          <wp:inline distT="0" distB="0" distL="0" distR="0" wp14:anchorId="4C98DB7D" wp14:editId="7E55CDD9">
            <wp:extent cx="6371590" cy="3371850"/>
            <wp:effectExtent l="0" t="0" r="0" b="0"/>
            <wp:docPr id="58734647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78E0" w14:textId="341FC659" w:rsidR="00A60856" w:rsidRPr="00A60856" w:rsidRDefault="00A60856" w:rsidP="00A60856">
      <w:pPr>
        <w:numPr>
          <w:ilvl w:val="0"/>
          <w:numId w:val="2"/>
        </w:numPr>
        <w:spacing w:after="200"/>
        <w:rPr>
          <w:noProof/>
          <w:lang w:val="es-CL"/>
        </w:rPr>
      </w:pPr>
      <w:r w:rsidRPr="0084398D">
        <w:rPr>
          <w:noProof/>
          <w:lang w:val="es-CL"/>
        </w:rPr>
        <w:t xml:space="preserve">A medida que aplico el filtro del mes en consulta, se van modicando las cantidades, tanto como el de la tabla, asi como tambien del medidor </w:t>
      </w:r>
    </w:p>
    <w:p w14:paraId="356AF600" w14:textId="77777777" w:rsidR="00A60856" w:rsidRPr="00A60856" w:rsidRDefault="00A60856" w:rsidP="00A60856">
      <w:pPr>
        <w:numPr>
          <w:ilvl w:val="1"/>
          <w:numId w:val="2"/>
        </w:numPr>
        <w:spacing w:after="200"/>
        <w:rPr>
          <w:noProof/>
          <w:lang w:val="es-CL"/>
        </w:rPr>
      </w:pPr>
    </w:p>
    <w:p w14:paraId="13BC65AE" w14:textId="77777777" w:rsidR="00A60856" w:rsidRPr="0084398D" w:rsidRDefault="00A60856" w:rsidP="00CE2763">
      <w:pPr>
        <w:spacing w:after="200"/>
        <w:rPr>
          <w:noProof/>
          <w:lang w:val="es-CL"/>
        </w:rPr>
      </w:pPr>
    </w:p>
    <w:p w14:paraId="0A8BDDEE" w14:textId="77777777" w:rsidR="00A60856" w:rsidRPr="0084398D" w:rsidRDefault="00A60856" w:rsidP="00CE2763">
      <w:pPr>
        <w:spacing w:after="200"/>
        <w:rPr>
          <w:noProof/>
          <w:lang w:val="es-CL"/>
        </w:rPr>
      </w:pPr>
    </w:p>
    <w:p w14:paraId="5E460E82" w14:textId="6E32CB28" w:rsidR="00A60856" w:rsidRPr="00CE2763" w:rsidRDefault="00A60856" w:rsidP="00CE2763">
      <w:pPr>
        <w:spacing w:after="200"/>
        <w:rPr>
          <w:noProof/>
          <w:lang w:val="es-CL"/>
        </w:rPr>
      </w:pPr>
      <w:r w:rsidRPr="0084398D">
        <w:rPr>
          <w:noProof/>
          <w:lang w:val="es-CL"/>
        </w:rPr>
        <w:drawing>
          <wp:inline distT="0" distB="0" distL="0" distR="0" wp14:anchorId="4E38486E" wp14:editId="608BCC8B">
            <wp:extent cx="6371590" cy="3243580"/>
            <wp:effectExtent l="0" t="0" r="0" b="0"/>
            <wp:docPr id="130582698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2477" w14:textId="25982A45" w:rsidR="00CE2763" w:rsidRPr="0084398D" w:rsidRDefault="00A60856" w:rsidP="00CE2763">
      <w:pPr>
        <w:numPr>
          <w:ilvl w:val="1"/>
          <w:numId w:val="1"/>
        </w:numPr>
        <w:spacing w:after="200"/>
        <w:rPr>
          <w:noProof/>
          <w:lang w:val="es-CL"/>
        </w:rPr>
      </w:pPr>
      <w:r w:rsidRPr="0084398D">
        <w:rPr>
          <w:noProof/>
          <w:lang w:val="es-CL"/>
        </w:rPr>
        <w:t>Se c</w:t>
      </w:r>
      <w:r w:rsidRPr="00A60856">
        <w:rPr>
          <w:noProof/>
          <w:lang w:val="es-CL"/>
        </w:rPr>
        <w:t>rea u</w:t>
      </w:r>
      <w:r w:rsidRPr="0084398D">
        <w:rPr>
          <w:noProof/>
          <w:lang w:val="es-CL"/>
        </w:rPr>
        <w:t xml:space="preserve">na tarjeta </w:t>
      </w:r>
      <w:r w:rsidRPr="00A60856">
        <w:rPr>
          <w:noProof/>
          <w:lang w:val="es-CL"/>
        </w:rPr>
        <w:t>que muestr</w:t>
      </w:r>
      <w:r w:rsidRPr="0084398D">
        <w:rPr>
          <w:noProof/>
          <w:lang w:val="es-CL"/>
        </w:rPr>
        <w:t>a</w:t>
      </w:r>
      <w:r w:rsidRPr="00A60856">
        <w:rPr>
          <w:noProof/>
          <w:lang w:val="es-CL"/>
        </w:rPr>
        <w:t xml:space="preserve"> un valor clave, como el total de </w:t>
      </w:r>
      <w:r w:rsidRPr="0084398D">
        <w:rPr>
          <w:noProof/>
          <w:lang w:val="es-CL"/>
        </w:rPr>
        <w:t>cantidades vendidas</w:t>
      </w:r>
      <w:r w:rsidRPr="00A60856">
        <w:rPr>
          <w:noProof/>
          <w:lang w:val="es-CL"/>
        </w:rPr>
        <w:t>.</w:t>
      </w:r>
    </w:p>
    <w:p w14:paraId="646FA812" w14:textId="0884F28A" w:rsidR="00A60856" w:rsidRPr="00CE2763" w:rsidRDefault="00713D1F" w:rsidP="00713D1F">
      <w:pPr>
        <w:spacing w:after="200"/>
        <w:rPr>
          <w:noProof/>
          <w:lang w:val="es-CL"/>
        </w:rPr>
      </w:pPr>
      <w:r w:rsidRPr="0084398D">
        <w:rPr>
          <w:noProof/>
          <w:lang w:val="es-CL"/>
        </w:rPr>
        <w:drawing>
          <wp:inline distT="0" distB="0" distL="0" distR="0" wp14:anchorId="33B6AC02" wp14:editId="4EAE1C6A">
            <wp:extent cx="6369050" cy="3509010"/>
            <wp:effectExtent l="0" t="0" r="0" b="0"/>
            <wp:docPr id="13000086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E2EE" w14:textId="7EDA0604" w:rsidR="00713D1F" w:rsidRPr="0084398D" w:rsidRDefault="00713D1F" w:rsidP="00713D1F">
      <w:pPr>
        <w:spacing w:after="200"/>
        <w:rPr>
          <w:noProof/>
          <w:lang w:val="es-CL"/>
        </w:rPr>
      </w:pPr>
      <w:r w:rsidRPr="0084398D">
        <w:rPr>
          <w:noProof/>
          <w:lang w:val="es-CL"/>
        </w:rPr>
        <w:t>Se c</w:t>
      </w:r>
      <w:r w:rsidRPr="00713D1F">
        <w:rPr>
          <w:noProof/>
          <w:lang w:val="es-CL"/>
        </w:rPr>
        <w:t xml:space="preserve">rea una matriz que muestre un desglose detallado de los datos. </w:t>
      </w:r>
      <w:r w:rsidRPr="0084398D">
        <w:rPr>
          <w:noProof/>
          <w:lang w:val="es-CL"/>
        </w:rPr>
        <w:t xml:space="preserve">En este caso muentra las </w:t>
      </w:r>
      <w:r w:rsidRPr="00713D1F">
        <w:rPr>
          <w:noProof/>
          <w:lang w:val="es-CL"/>
        </w:rPr>
        <w:t>ventas</w:t>
      </w:r>
      <w:r w:rsidRPr="0084398D">
        <w:rPr>
          <w:noProof/>
          <w:lang w:val="es-CL"/>
        </w:rPr>
        <w:t xml:space="preserve"> de productos</w:t>
      </w:r>
      <w:r w:rsidRPr="00713D1F">
        <w:rPr>
          <w:noProof/>
          <w:lang w:val="es-CL"/>
        </w:rPr>
        <w:t xml:space="preserve"> por producto </w:t>
      </w:r>
      <w:r w:rsidRPr="0084398D">
        <w:rPr>
          <w:noProof/>
          <w:lang w:val="es-CL"/>
        </w:rPr>
        <w:t xml:space="preserve">y </w:t>
      </w:r>
      <w:r w:rsidRPr="00713D1F">
        <w:rPr>
          <w:noProof/>
          <w:lang w:val="es-CL"/>
        </w:rPr>
        <w:t>región</w:t>
      </w:r>
    </w:p>
    <w:p w14:paraId="7A52CD44" w14:textId="77777777" w:rsidR="00713D1F" w:rsidRPr="0084398D" w:rsidRDefault="00713D1F" w:rsidP="00713D1F">
      <w:pPr>
        <w:spacing w:after="200"/>
        <w:rPr>
          <w:noProof/>
          <w:lang w:val="es-CL"/>
        </w:rPr>
      </w:pPr>
    </w:p>
    <w:p w14:paraId="00633A46" w14:textId="77777777" w:rsidR="00713D1F" w:rsidRPr="0084398D" w:rsidRDefault="00713D1F" w:rsidP="00713D1F">
      <w:pPr>
        <w:spacing w:after="200"/>
        <w:rPr>
          <w:noProof/>
          <w:lang w:val="es-CL"/>
        </w:rPr>
      </w:pPr>
    </w:p>
    <w:p w14:paraId="3AD8200C" w14:textId="77777777" w:rsidR="00713D1F" w:rsidRPr="0084398D" w:rsidRDefault="00713D1F" w:rsidP="00713D1F">
      <w:pPr>
        <w:spacing w:after="200"/>
        <w:rPr>
          <w:noProof/>
          <w:lang w:val="es-CL"/>
        </w:rPr>
      </w:pPr>
    </w:p>
    <w:p w14:paraId="408C8D37" w14:textId="42A21E33" w:rsidR="00713D1F" w:rsidRPr="00713D1F" w:rsidRDefault="0084398D" w:rsidP="00713D1F">
      <w:pPr>
        <w:numPr>
          <w:ilvl w:val="1"/>
          <w:numId w:val="4"/>
        </w:numPr>
        <w:spacing w:after="200"/>
        <w:rPr>
          <w:noProof/>
          <w:lang w:val="es-CL"/>
        </w:rPr>
      </w:pPr>
      <w:r w:rsidRPr="0084398D">
        <w:rPr>
          <w:noProof/>
          <w:lang w:val="es-CL"/>
        </w:rPr>
        <w:drawing>
          <wp:inline distT="0" distB="0" distL="0" distR="0" wp14:anchorId="01BC89EF" wp14:editId="4842B838">
            <wp:extent cx="6358255" cy="3285490"/>
            <wp:effectExtent l="0" t="0" r="4445" b="0"/>
            <wp:docPr id="59470638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39CE" w14:textId="04C36C6D" w:rsidR="0084398D" w:rsidRDefault="0084398D" w:rsidP="0084398D">
      <w:pPr>
        <w:numPr>
          <w:ilvl w:val="1"/>
          <w:numId w:val="5"/>
        </w:numPr>
        <w:spacing w:after="200"/>
        <w:rPr>
          <w:noProof/>
          <w:lang w:val="es-CL"/>
        </w:rPr>
      </w:pPr>
      <w:r w:rsidRPr="0084398D">
        <w:rPr>
          <w:noProof/>
          <w:lang w:val="es-CL"/>
        </w:rPr>
        <w:t>Por ultimo se agrega</w:t>
      </w:r>
      <w:r w:rsidRPr="0084398D">
        <w:rPr>
          <w:noProof/>
          <w:lang w:val="es-CL"/>
        </w:rPr>
        <w:t xml:space="preserve"> un segmentador que permita filtrar los datos</w:t>
      </w:r>
      <w:r w:rsidRPr="0084398D">
        <w:rPr>
          <w:noProof/>
          <w:lang w:val="es-CL"/>
        </w:rPr>
        <w:t>, en este caso lo realice por ciudades marcando Boston, lo que a su vez actualiza los datos de las demas graficas</w:t>
      </w:r>
      <w:r w:rsidRPr="0084398D">
        <w:rPr>
          <w:noProof/>
          <w:lang w:val="es-CL"/>
        </w:rPr>
        <w:t xml:space="preserve">. </w:t>
      </w:r>
    </w:p>
    <w:p w14:paraId="735CA785" w14:textId="77777777" w:rsidR="008744F2" w:rsidRDefault="008744F2" w:rsidP="008744F2">
      <w:pPr>
        <w:spacing w:after="200"/>
        <w:rPr>
          <w:noProof/>
          <w:lang w:val="es-CL"/>
        </w:rPr>
      </w:pPr>
    </w:p>
    <w:p w14:paraId="0438A6CF" w14:textId="77777777" w:rsidR="00A87759" w:rsidRDefault="00A87759" w:rsidP="008744F2">
      <w:pPr>
        <w:spacing w:after="200"/>
        <w:rPr>
          <w:noProof/>
          <w:lang w:val="es-CL"/>
        </w:rPr>
      </w:pPr>
    </w:p>
    <w:p w14:paraId="72922157" w14:textId="77777777" w:rsidR="00A87759" w:rsidRDefault="00A87759" w:rsidP="008744F2">
      <w:pPr>
        <w:spacing w:after="200"/>
        <w:rPr>
          <w:noProof/>
          <w:lang w:val="es-CL"/>
        </w:rPr>
      </w:pPr>
    </w:p>
    <w:p w14:paraId="42F11455" w14:textId="77777777" w:rsidR="00A87759" w:rsidRDefault="00A87759" w:rsidP="008744F2">
      <w:pPr>
        <w:spacing w:after="200"/>
        <w:rPr>
          <w:noProof/>
          <w:lang w:val="es-CL"/>
        </w:rPr>
      </w:pPr>
    </w:p>
    <w:p w14:paraId="3925FB19" w14:textId="77777777" w:rsidR="00A87759" w:rsidRDefault="00A87759" w:rsidP="008744F2">
      <w:pPr>
        <w:spacing w:after="200"/>
        <w:rPr>
          <w:noProof/>
          <w:lang w:val="es-CL"/>
        </w:rPr>
      </w:pPr>
    </w:p>
    <w:p w14:paraId="1624AC2F" w14:textId="77777777" w:rsidR="00A87759" w:rsidRDefault="00A87759" w:rsidP="008744F2">
      <w:pPr>
        <w:spacing w:after="200"/>
        <w:rPr>
          <w:noProof/>
          <w:lang w:val="es-CL"/>
        </w:rPr>
      </w:pPr>
    </w:p>
    <w:p w14:paraId="2A460504" w14:textId="77777777" w:rsidR="00A87759" w:rsidRDefault="00A87759" w:rsidP="008744F2">
      <w:pPr>
        <w:spacing w:after="200"/>
        <w:rPr>
          <w:noProof/>
          <w:lang w:val="es-CL"/>
        </w:rPr>
      </w:pPr>
    </w:p>
    <w:p w14:paraId="0B3D986B" w14:textId="77777777" w:rsidR="00A87759" w:rsidRDefault="00A87759" w:rsidP="008744F2">
      <w:pPr>
        <w:spacing w:after="200"/>
        <w:rPr>
          <w:noProof/>
          <w:lang w:val="es-CL"/>
        </w:rPr>
      </w:pPr>
    </w:p>
    <w:p w14:paraId="6D546882" w14:textId="77777777" w:rsidR="00A87759" w:rsidRDefault="00A87759" w:rsidP="008744F2">
      <w:pPr>
        <w:spacing w:after="200"/>
        <w:rPr>
          <w:noProof/>
          <w:lang w:val="es-CL"/>
        </w:rPr>
      </w:pPr>
    </w:p>
    <w:p w14:paraId="08BAFED1" w14:textId="77777777" w:rsidR="00A87759" w:rsidRDefault="00A87759" w:rsidP="008744F2">
      <w:pPr>
        <w:spacing w:after="200"/>
        <w:rPr>
          <w:noProof/>
          <w:lang w:val="es-CL"/>
        </w:rPr>
      </w:pPr>
    </w:p>
    <w:p w14:paraId="2B1E5AF6" w14:textId="77777777" w:rsidR="008744F2" w:rsidRDefault="008744F2" w:rsidP="008744F2">
      <w:pPr>
        <w:spacing w:after="200"/>
        <w:rPr>
          <w:noProof/>
          <w:lang w:val="es-CL"/>
        </w:rPr>
      </w:pPr>
    </w:p>
    <w:p w14:paraId="331FFF8C" w14:textId="7F744965" w:rsidR="008744F2" w:rsidRDefault="008744F2" w:rsidP="008744F2">
      <w:pPr>
        <w:pStyle w:val="Ttulo1"/>
        <w:rPr>
          <w:noProof/>
          <w:lang w:bidi="es-ES"/>
        </w:rPr>
      </w:pPr>
      <w:r>
        <w:rPr>
          <w:noProof/>
          <w:lang w:bidi="es-ES"/>
        </w:rPr>
        <w:lastRenderedPageBreak/>
        <w:t>CONCLUSIONES DE LAS GRAFICAS</w:t>
      </w:r>
    </w:p>
    <w:p w14:paraId="001B04B8" w14:textId="77777777" w:rsidR="008744F2" w:rsidRDefault="008744F2" w:rsidP="008744F2">
      <w:pPr>
        <w:pStyle w:val="Contenido"/>
        <w:rPr>
          <w:b/>
          <w:noProof/>
        </w:rPr>
      </w:pPr>
    </w:p>
    <w:p w14:paraId="04EACAD7" w14:textId="4FF24B14" w:rsidR="008744F2" w:rsidRPr="00F26CAB" w:rsidRDefault="008744F2" w:rsidP="008744F2">
      <w:pPr>
        <w:pStyle w:val="Contenido"/>
        <w:rPr>
          <w:bCs/>
          <w:noProof/>
        </w:rPr>
      </w:pPr>
      <w:r w:rsidRPr="00F26CAB">
        <w:rPr>
          <w:bCs/>
          <w:noProof/>
        </w:rPr>
        <w:t>Al finalizar la creacion de las diferentes graficas del PowerBI se puede apreciar lo siguiente:</w:t>
      </w:r>
    </w:p>
    <w:p w14:paraId="649F013F" w14:textId="77777777" w:rsidR="008744F2" w:rsidRPr="00F26CAB" w:rsidRDefault="008744F2" w:rsidP="008744F2">
      <w:pPr>
        <w:pStyle w:val="Contenido"/>
        <w:rPr>
          <w:bCs/>
          <w:noProof/>
        </w:rPr>
      </w:pPr>
    </w:p>
    <w:p w14:paraId="693649AC" w14:textId="492B3D63" w:rsidR="008744F2" w:rsidRPr="00F26CAB" w:rsidRDefault="008744F2" w:rsidP="00590D07">
      <w:pPr>
        <w:pStyle w:val="Contenido"/>
        <w:numPr>
          <w:ilvl w:val="0"/>
          <w:numId w:val="6"/>
        </w:numPr>
        <w:jc w:val="both"/>
        <w:rPr>
          <w:bCs/>
          <w:noProof/>
        </w:rPr>
      </w:pPr>
      <w:r w:rsidRPr="00F26CAB">
        <w:rPr>
          <w:bCs/>
          <w:noProof/>
        </w:rPr>
        <w:t xml:space="preserve">En la Tabla se identifica que la mayor cantidad vendida de productos electronicos fue en la ciudad de San Francisco </w:t>
      </w:r>
      <w:r w:rsidR="00590D07" w:rsidRPr="00F26CAB">
        <w:rPr>
          <w:bCs/>
          <w:noProof/>
        </w:rPr>
        <w:t xml:space="preserve">(4.987 unidades) </w:t>
      </w:r>
      <w:r w:rsidRPr="00F26CAB">
        <w:rPr>
          <w:bCs/>
          <w:noProof/>
        </w:rPr>
        <w:t>seguida por la ciudad de Los Angesles</w:t>
      </w:r>
      <w:r w:rsidR="00590D07" w:rsidRPr="00F26CAB">
        <w:rPr>
          <w:bCs/>
          <w:noProof/>
        </w:rPr>
        <w:t xml:space="preserve"> (3.399 unidades) </w:t>
      </w:r>
      <w:r w:rsidRPr="00F26CAB">
        <w:rPr>
          <w:bCs/>
          <w:noProof/>
        </w:rPr>
        <w:t>, en cambio las 2 ultimas que tuvieron menor ventas fueron las ciudades de Dallas</w:t>
      </w:r>
      <w:r w:rsidR="00590D07" w:rsidRPr="00F26CAB">
        <w:rPr>
          <w:bCs/>
          <w:noProof/>
        </w:rPr>
        <w:t xml:space="preserve"> (1.519 unidades)</w:t>
      </w:r>
      <w:r w:rsidRPr="00F26CAB">
        <w:rPr>
          <w:bCs/>
          <w:noProof/>
        </w:rPr>
        <w:t xml:space="preserve"> y </w:t>
      </w:r>
      <w:r w:rsidR="00590D07" w:rsidRPr="00F26CAB">
        <w:rPr>
          <w:bCs/>
          <w:noProof/>
        </w:rPr>
        <w:t xml:space="preserve">Portland (1.399 unidades). </w:t>
      </w:r>
    </w:p>
    <w:p w14:paraId="4BE728AA" w14:textId="77777777" w:rsidR="00590D07" w:rsidRPr="00F26CAB" w:rsidRDefault="00590D07" w:rsidP="00590D07">
      <w:pPr>
        <w:pStyle w:val="Contenido"/>
        <w:ind w:left="720"/>
        <w:jc w:val="both"/>
        <w:rPr>
          <w:bCs/>
          <w:noProof/>
        </w:rPr>
      </w:pPr>
    </w:p>
    <w:p w14:paraId="74B40B89" w14:textId="6E1295DF" w:rsidR="00590D07" w:rsidRPr="00F26CAB" w:rsidRDefault="00590D07" w:rsidP="00590D07">
      <w:pPr>
        <w:pStyle w:val="Contenido"/>
        <w:numPr>
          <w:ilvl w:val="0"/>
          <w:numId w:val="6"/>
        </w:numPr>
        <w:jc w:val="both"/>
        <w:rPr>
          <w:bCs/>
          <w:noProof/>
        </w:rPr>
      </w:pPr>
      <w:r w:rsidRPr="00F26CAB">
        <w:rPr>
          <w:bCs/>
          <w:noProof/>
        </w:rPr>
        <w:t>En la Tarjeta da a conocer un valor clave, como es el total de ventas, resultando un valor de 21 mil unidades vendidas aproximadamente</w:t>
      </w:r>
      <w:r w:rsidR="00A87759" w:rsidRPr="00F26CAB">
        <w:rPr>
          <w:bCs/>
          <w:noProof/>
        </w:rPr>
        <w:t>.</w:t>
      </w:r>
    </w:p>
    <w:p w14:paraId="2518C4F1" w14:textId="77777777" w:rsidR="00A87759" w:rsidRPr="00F26CAB" w:rsidRDefault="00A87759" w:rsidP="00A87759">
      <w:pPr>
        <w:pStyle w:val="Prrafodelista"/>
        <w:rPr>
          <w:b w:val="0"/>
          <w:bCs/>
          <w:noProof/>
        </w:rPr>
      </w:pPr>
    </w:p>
    <w:p w14:paraId="2B8EECA2" w14:textId="36B757A8" w:rsidR="00A87759" w:rsidRPr="00F26CAB" w:rsidRDefault="00A87759" w:rsidP="00590D07">
      <w:pPr>
        <w:pStyle w:val="Contenido"/>
        <w:numPr>
          <w:ilvl w:val="0"/>
          <w:numId w:val="6"/>
        </w:numPr>
        <w:jc w:val="both"/>
        <w:rPr>
          <w:bCs/>
          <w:noProof/>
        </w:rPr>
      </w:pPr>
      <w:r w:rsidRPr="00F26CAB">
        <w:rPr>
          <w:bCs/>
          <w:noProof/>
        </w:rPr>
        <w:t xml:space="preserve">En </w:t>
      </w:r>
      <w:r w:rsidR="00BD753B" w:rsidRPr="00F26CAB">
        <w:rPr>
          <w:bCs/>
          <w:noProof/>
        </w:rPr>
        <w:t>la Matriz creada se puede apreciar que la mayor cantidad vendida de productos a nivel nacional fueron las baterias AAA 4 pack y las baterias AA 4 pack, en cambio la que tuvo menos ventas fueron el LG Dryer y el LG Washing Machine, estando bajo las 80 unidades vendidas.</w:t>
      </w:r>
    </w:p>
    <w:p w14:paraId="06996548" w14:textId="77777777" w:rsidR="00590D07" w:rsidRPr="00F26CAB" w:rsidRDefault="00590D07" w:rsidP="00590D07">
      <w:pPr>
        <w:pStyle w:val="Prrafodelista"/>
        <w:rPr>
          <w:b w:val="0"/>
          <w:bCs/>
          <w:noProof/>
        </w:rPr>
      </w:pPr>
    </w:p>
    <w:p w14:paraId="2A407A1D" w14:textId="42480CF8" w:rsidR="00590D07" w:rsidRPr="00F26CAB" w:rsidRDefault="00A87759" w:rsidP="00590D07">
      <w:pPr>
        <w:pStyle w:val="Contenido"/>
        <w:numPr>
          <w:ilvl w:val="0"/>
          <w:numId w:val="6"/>
        </w:numPr>
        <w:jc w:val="both"/>
        <w:rPr>
          <w:bCs/>
          <w:noProof/>
        </w:rPr>
      </w:pPr>
      <w:r w:rsidRPr="00F26CAB">
        <w:rPr>
          <w:bCs/>
          <w:noProof/>
        </w:rPr>
        <w:t>En el medidor se representa el rendimiento que refleja el nivel de ventas respecto a la meta que se determina, siendo esta de 41 mil unidades, de lo que actualmente se cumplio a 21 mil unidades vendidas.</w:t>
      </w:r>
    </w:p>
    <w:p w14:paraId="71C30597" w14:textId="77777777" w:rsidR="00A87759" w:rsidRPr="00F26CAB" w:rsidRDefault="00A87759" w:rsidP="00A87759">
      <w:pPr>
        <w:pStyle w:val="Prrafodelista"/>
        <w:rPr>
          <w:b w:val="0"/>
          <w:bCs/>
          <w:noProof/>
        </w:rPr>
      </w:pPr>
    </w:p>
    <w:p w14:paraId="473FB301" w14:textId="470E58B8" w:rsidR="00A87759" w:rsidRPr="00F26CAB" w:rsidRDefault="00A87759" w:rsidP="00590D07">
      <w:pPr>
        <w:pStyle w:val="Contenido"/>
        <w:numPr>
          <w:ilvl w:val="0"/>
          <w:numId w:val="6"/>
        </w:numPr>
        <w:jc w:val="both"/>
        <w:rPr>
          <w:bCs/>
          <w:noProof/>
        </w:rPr>
      </w:pPr>
      <w:r w:rsidRPr="00F26CAB">
        <w:rPr>
          <w:bCs/>
          <w:noProof/>
        </w:rPr>
        <w:t>Por ultimo se plasma una grafica por segmentación por ciudades, siendo esta dinamica, ya que esta refleja la información de ventas por ciudades, según lo que desea enfocarme.</w:t>
      </w:r>
    </w:p>
    <w:p w14:paraId="23CDB1C0" w14:textId="2557D991" w:rsidR="00590D07" w:rsidRPr="00F26CAB" w:rsidRDefault="00A87759" w:rsidP="00A87759">
      <w:pPr>
        <w:tabs>
          <w:tab w:val="left" w:pos="2595"/>
        </w:tabs>
        <w:rPr>
          <w:b w:val="0"/>
          <w:bCs/>
          <w:noProof/>
        </w:rPr>
      </w:pPr>
      <w:r w:rsidRPr="00F26CAB">
        <w:rPr>
          <w:b w:val="0"/>
          <w:bCs/>
          <w:noProof/>
        </w:rPr>
        <w:tab/>
      </w:r>
    </w:p>
    <w:p w14:paraId="58613226" w14:textId="77777777" w:rsidR="00590D07" w:rsidRPr="008744F2" w:rsidRDefault="00590D07" w:rsidP="00590D07">
      <w:pPr>
        <w:pStyle w:val="Contenido"/>
        <w:jc w:val="both"/>
        <w:rPr>
          <w:b/>
          <w:noProof/>
        </w:rPr>
      </w:pPr>
    </w:p>
    <w:p w14:paraId="6CC5FD06" w14:textId="77777777" w:rsidR="008744F2" w:rsidRPr="0084398D" w:rsidRDefault="008744F2" w:rsidP="008744F2">
      <w:pPr>
        <w:spacing w:after="200"/>
        <w:rPr>
          <w:noProof/>
          <w:lang w:val="es-CL"/>
        </w:rPr>
      </w:pPr>
    </w:p>
    <w:p w14:paraId="4CDA86DA" w14:textId="77777777" w:rsidR="0084398D" w:rsidRPr="0084398D" w:rsidRDefault="0084398D" w:rsidP="0084398D">
      <w:pPr>
        <w:numPr>
          <w:ilvl w:val="1"/>
          <w:numId w:val="5"/>
        </w:numPr>
        <w:spacing w:after="200"/>
        <w:rPr>
          <w:noProof/>
          <w:lang w:val="es-CL"/>
        </w:rPr>
      </w:pPr>
    </w:p>
    <w:p w14:paraId="617EF848" w14:textId="77777777" w:rsidR="00CE2763" w:rsidRDefault="00CE2763" w:rsidP="00AB02A7">
      <w:pPr>
        <w:spacing w:after="200"/>
        <w:rPr>
          <w:noProof/>
          <w:color w:val="FF0000"/>
        </w:rPr>
      </w:pPr>
    </w:p>
    <w:p w14:paraId="01A4476A" w14:textId="77777777" w:rsidR="00CE2763" w:rsidRPr="00FE5657" w:rsidRDefault="00CE2763" w:rsidP="00AB02A7">
      <w:pPr>
        <w:spacing w:after="200"/>
        <w:rPr>
          <w:noProof/>
          <w:color w:val="FF0000"/>
        </w:rPr>
      </w:pPr>
    </w:p>
    <w:sectPr w:rsidR="00CE2763" w:rsidRPr="00FE5657" w:rsidSect="00AB02A7">
      <w:headerReference w:type="default" r:id="rId25"/>
      <w:footerReference w:type="default" r:id="rId2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D34685" w14:textId="77777777" w:rsidR="00047776" w:rsidRDefault="00047776">
      <w:r>
        <w:separator/>
      </w:r>
    </w:p>
    <w:p w14:paraId="53453900" w14:textId="77777777" w:rsidR="00047776" w:rsidRDefault="00047776"/>
  </w:endnote>
  <w:endnote w:type="continuationSeparator" w:id="0">
    <w:p w14:paraId="5E735220" w14:textId="77777777" w:rsidR="00047776" w:rsidRDefault="00047776">
      <w:r>
        <w:continuationSeparator/>
      </w:r>
    </w:p>
    <w:p w14:paraId="09227217" w14:textId="77777777" w:rsidR="00047776" w:rsidRDefault="000477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31D01AA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D58990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F290D" w14:textId="77777777" w:rsidR="00047776" w:rsidRDefault="00047776">
      <w:r>
        <w:separator/>
      </w:r>
    </w:p>
    <w:p w14:paraId="23569EFB" w14:textId="77777777" w:rsidR="00047776" w:rsidRDefault="00047776"/>
  </w:footnote>
  <w:footnote w:type="continuationSeparator" w:id="0">
    <w:p w14:paraId="0C36B20E" w14:textId="77777777" w:rsidR="00047776" w:rsidRDefault="00047776">
      <w:r>
        <w:continuationSeparator/>
      </w:r>
    </w:p>
    <w:p w14:paraId="29598121" w14:textId="77777777" w:rsidR="00047776" w:rsidRDefault="000477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A2DF96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468F93B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0C54A9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23AF26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E9DBC1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64A96CDD"/>
    <w:multiLevelType w:val="hybridMultilevel"/>
    <w:tmpl w:val="4306A67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1E4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751D856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D350A7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325628027">
    <w:abstractNumId w:val="0"/>
  </w:num>
  <w:num w:numId="2" w16cid:durableId="2031056768">
    <w:abstractNumId w:val="4"/>
  </w:num>
  <w:num w:numId="3" w16cid:durableId="1284384801">
    <w:abstractNumId w:val="1"/>
  </w:num>
  <w:num w:numId="4" w16cid:durableId="418215795">
    <w:abstractNumId w:val="5"/>
  </w:num>
  <w:num w:numId="5" w16cid:durableId="282808930">
    <w:abstractNumId w:val="3"/>
  </w:num>
  <w:num w:numId="6" w16cid:durableId="489492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1F"/>
    <w:rsid w:val="0002482E"/>
    <w:rsid w:val="00047776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262D6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C458F"/>
    <w:rsid w:val="004E5FEE"/>
    <w:rsid w:val="005037F0"/>
    <w:rsid w:val="00516A86"/>
    <w:rsid w:val="005275F6"/>
    <w:rsid w:val="00572102"/>
    <w:rsid w:val="0057211F"/>
    <w:rsid w:val="00590D07"/>
    <w:rsid w:val="005F1BB0"/>
    <w:rsid w:val="00640F0D"/>
    <w:rsid w:val="00656C4D"/>
    <w:rsid w:val="006E5716"/>
    <w:rsid w:val="00713D1F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4398D"/>
    <w:rsid w:val="00862FE4"/>
    <w:rsid w:val="0086389A"/>
    <w:rsid w:val="008744F2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32A33"/>
    <w:rsid w:val="00A34ADB"/>
    <w:rsid w:val="00A532F3"/>
    <w:rsid w:val="00A60856"/>
    <w:rsid w:val="00A8489E"/>
    <w:rsid w:val="00A87759"/>
    <w:rsid w:val="00AB02A7"/>
    <w:rsid w:val="00AC29F3"/>
    <w:rsid w:val="00B231E5"/>
    <w:rsid w:val="00BD753B"/>
    <w:rsid w:val="00C02B87"/>
    <w:rsid w:val="00C4086D"/>
    <w:rsid w:val="00CA1896"/>
    <w:rsid w:val="00CB5B28"/>
    <w:rsid w:val="00CE2763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5343"/>
    <w:rsid w:val="00D86945"/>
    <w:rsid w:val="00D90290"/>
    <w:rsid w:val="00DC706A"/>
    <w:rsid w:val="00DD152F"/>
    <w:rsid w:val="00DD4135"/>
    <w:rsid w:val="00DE213F"/>
    <w:rsid w:val="00DF027C"/>
    <w:rsid w:val="00E00A32"/>
    <w:rsid w:val="00E22ACD"/>
    <w:rsid w:val="00E620B0"/>
    <w:rsid w:val="00E81B40"/>
    <w:rsid w:val="00EB23A0"/>
    <w:rsid w:val="00EC5358"/>
    <w:rsid w:val="00EF555B"/>
    <w:rsid w:val="00F014DD"/>
    <w:rsid w:val="00F027BB"/>
    <w:rsid w:val="00F11DCF"/>
    <w:rsid w:val="00F162EA"/>
    <w:rsid w:val="00F26CAB"/>
    <w:rsid w:val="00F32AF1"/>
    <w:rsid w:val="00F52D27"/>
    <w:rsid w:val="00F83527"/>
    <w:rsid w:val="00FD583F"/>
    <w:rsid w:val="00FD7488"/>
    <w:rsid w:val="00FE565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FBA63C"/>
  <w15:docId w15:val="{9C1C1218-4900-4EED-BE2D-7F62DDE5C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semiHidden/>
    <w:unhideWhenUsed/>
    <w:qFormat/>
    <w:rsid w:val="00590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egory.cuevas\AppData\Local\Microsoft\Office\16.0\DTS\es-CL%7b53D2CDB3-91F1-435F-AF21-012D6072FDE7%7d\%7bBD23B99B-9EE4-4483-AAE2-A023358C1963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B7DEA83C4F042EF81998F56F8C0A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AC701-58B5-4201-9B25-52372195127A}"/>
      </w:docPartPr>
      <w:docPartBody>
        <w:p w:rsidR="001D4262" w:rsidRDefault="00000000">
          <w:pPr>
            <w:pStyle w:val="EB7DEA83C4F042EF81998F56F8C0AA0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septiembre 30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A0EE9FD1A90439A9F9F0E0E0686E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FB54F-B6FC-45E3-B088-5F17E17854D5}"/>
      </w:docPartPr>
      <w:docPartBody>
        <w:p w:rsidR="001D4262" w:rsidRDefault="00000000">
          <w:pPr>
            <w:pStyle w:val="AA0EE9FD1A90439A9F9F0E0E0686EA4A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0E7D0F2803724A9CAC3D4BDF43C018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747616-10F1-4C7D-8E64-334287589F4C}"/>
      </w:docPartPr>
      <w:docPartBody>
        <w:p w:rsidR="001D4262" w:rsidRDefault="00BC03DD" w:rsidP="00BC03DD">
          <w:pPr>
            <w:pStyle w:val="0E7D0F2803724A9CAC3D4BDF43C018E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312E83A9AFD142CDA6C3ABDC1BE63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F5ED-3E4B-4A49-B5F9-6406B2BEFB09}"/>
      </w:docPartPr>
      <w:docPartBody>
        <w:p w:rsidR="001D4262" w:rsidRDefault="00BC03DD" w:rsidP="00BC03DD">
          <w:pPr>
            <w:pStyle w:val="312E83A9AFD142CDA6C3ABDC1BE63E82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3DD"/>
    <w:rsid w:val="001D4262"/>
    <w:rsid w:val="001F1724"/>
    <w:rsid w:val="00712AA7"/>
    <w:rsid w:val="00BC03DD"/>
    <w:rsid w:val="00D85343"/>
    <w:rsid w:val="00EC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L" w:eastAsia="es-C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kern w:val="0"/>
      <w:sz w:val="32"/>
      <w:szCs w:val="22"/>
      <w:lang w:val="es-ES" w:eastAsia="en-US"/>
      <w14:ligatures w14:val="none"/>
    </w:rPr>
  </w:style>
  <w:style w:type="paragraph" w:customStyle="1" w:styleId="EB7DEA83C4F042EF81998F56F8C0AA07">
    <w:name w:val="EB7DEA83C4F042EF81998F56F8C0AA07"/>
  </w:style>
  <w:style w:type="paragraph" w:customStyle="1" w:styleId="AA0EE9FD1A90439A9F9F0E0E0686EA4A">
    <w:name w:val="AA0EE9FD1A90439A9F9F0E0E0686EA4A"/>
  </w:style>
  <w:style w:type="paragraph" w:customStyle="1" w:styleId="0E7D0F2803724A9CAC3D4BDF43C018E1">
    <w:name w:val="0E7D0F2803724A9CAC3D4BDF43C018E1"/>
    <w:rsid w:val="00BC03DD"/>
  </w:style>
  <w:style w:type="paragraph" w:customStyle="1" w:styleId="312E83A9AFD142CDA6C3ABDC1BE63E82">
    <w:name w:val="312E83A9AFD142CDA6C3ABDC1BE63E82"/>
    <w:rsid w:val="00BC03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{BD23B99B-9EE4-4483-AAE2-A023358C1963}tf16392850_win32</Template>
  <TotalTime>953</TotalTime>
  <Pages>11</Pages>
  <Words>498</Words>
  <Characters>2740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Gregory Cuevas Navarrete</dc:creator>
  <cp:keywords/>
  <cp:lastModifiedBy>Gregory Cuevas Navarrete</cp:lastModifiedBy>
  <cp:revision>4</cp:revision>
  <cp:lastPrinted>2006-08-01T17:47:00Z</cp:lastPrinted>
  <dcterms:created xsi:type="dcterms:W3CDTF">2024-10-03T19:32:00Z</dcterms:created>
  <dcterms:modified xsi:type="dcterms:W3CDTF">2024-10-04T10:52:00Z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